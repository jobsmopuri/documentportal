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BEA6" w14:textId="77777777" w:rsidR="005E2090" w:rsidRPr="005E2090" w:rsidRDefault="005E2090">
      <w:pPr>
        <w:rPr>
          <w:sz w:val="8"/>
          <w:szCs w:val="8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9FF90B8" wp14:editId="39702DC3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386A1D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648276 [3208]" stroked="f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0196CE88" w14:textId="77777777" w:rsidTr="005E2090">
        <w:trPr>
          <w:trHeight w:val="2016"/>
        </w:trPr>
        <w:tc>
          <w:tcPr>
            <w:tcW w:w="900" w:type="dxa"/>
          </w:tcPr>
          <w:p w14:paraId="1263CDA2" w14:textId="77777777" w:rsidR="00605A5B" w:rsidRDefault="00605A5B"/>
        </w:tc>
        <w:tc>
          <w:tcPr>
            <w:tcW w:w="8991" w:type="dxa"/>
          </w:tcPr>
          <w:p w14:paraId="19D485EA" w14:textId="4FEE11A7" w:rsidR="00605A5B" w:rsidRPr="00C711BB" w:rsidRDefault="00C711BB" w:rsidP="00C711BB">
            <w:pPr>
              <w:pStyle w:val="TitleAlt"/>
              <w:jc w:val="center"/>
              <w:rPr>
                <w:sz w:val="72"/>
                <w:szCs w:val="72"/>
              </w:rPr>
            </w:pPr>
            <w:r w:rsidRPr="00C711BB">
              <w:rPr>
                <w:sz w:val="72"/>
                <w:szCs w:val="72"/>
              </w:rPr>
              <w:t>Siva Kumar Mopuri</w:t>
            </w:r>
          </w:p>
          <w:p w14:paraId="09220F1E" w14:textId="54239223" w:rsidR="00605A5B" w:rsidRDefault="00C711BB" w:rsidP="00C711BB">
            <w:pPr>
              <w:pStyle w:val="Subtitle"/>
              <w:jc w:val="center"/>
            </w:pPr>
            <w:r>
              <w:t>Azure AI Engineer</w:t>
            </w:r>
          </w:p>
        </w:tc>
        <w:tc>
          <w:tcPr>
            <w:tcW w:w="899" w:type="dxa"/>
          </w:tcPr>
          <w:p w14:paraId="7AAAB2B5" w14:textId="77777777" w:rsidR="00605A5B" w:rsidRDefault="00605A5B"/>
        </w:tc>
      </w:tr>
    </w:tbl>
    <w:p w14:paraId="117DE5CA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510"/>
        <w:gridCol w:w="7280"/>
      </w:tblGrid>
      <w:tr w:rsidR="00507E93" w14:paraId="5EDD505F" w14:textId="77777777" w:rsidTr="00304DA1">
        <w:tc>
          <w:tcPr>
            <w:tcW w:w="3510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25E53A92" w14:textId="77777777" w:rsidR="00507E93" w:rsidRDefault="00507E93"/>
        </w:tc>
        <w:tc>
          <w:tcPr>
            <w:tcW w:w="7280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6604BD41" w14:textId="77777777" w:rsidR="00507E93" w:rsidRDefault="00507E93"/>
        </w:tc>
      </w:tr>
      <w:tr w:rsidR="00605A5B" w14:paraId="442AA39F" w14:textId="77777777" w:rsidTr="00304DA1">
        <w:trPr>
          <w:trHeight w:val="3366"/>
        </w:trPr>
        <w:tc>
          <w:tcPr>
            <w:tcW w:w="3510" w:type="dxa"/>
            <w:tcBorders>
              <w:right w:val="single" w:sz="18" w:space="0" w:color="648276" w:themeColor="accent5"/>
            </w:tcBorders>
          </w:tcPr>
          <w:p w14:paraId="6B61484A" w14:textId="77777777" w:rsidR="00605A5B" w:rsidRPr="00605A5B" w:rsidRDefault="00000000" w:rsidP="00304DA1">
            <w:pPr>
              <w:pStyle w:val="Heading1"/>
            </w:pPr>
            <w:sdt>
              <w:sdtPr>
                <w:id w:val="1604447469"/>
                <w:placeholder>
                  <w:docPart w:val="5434615D581A4C749E6C7440C7C88DD7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605A5B">
                  <w:t>Contact</w:t>
                </w:r>
              </w:sdtContent>
            </w:sdt>
          </w:p>
          <w:p w14:paraId="0E1F41C9" w14:textId="64CF485A" w:rsidR="00C1095A" w:rsidRPr="00304DA1" w:rsidRDefault="00C711BB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>Vertex Prime, Hyderabad</w:t>
            </w:r>
          </w:p>
          <w:p w14:paraId="602B7C15" w14:textId="3D0E3335" w:rsidR="00C42F47" w:rsidRPr="00304DA1" w:rsidRDefault="00C711BB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>Telangana, 500090</w:t>
            </w:r>
          </w:p>
          <w:p w14:paraId="7F441714" w14:textId="54A0FDF6" w:rsidR="00C42F47" w:rsidRPr="00304DA1" w:rsidRDefault="00C711BB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>+91 - 8106720055</w:t>
            </w:r>
          </w:p>
          <w:p w14:paraId="6C92E899" w14:textId="0C9A8E3C" w:rsidR="00605A5B" w:rsidRPr="00304DA1" w:rsidRDefault="00C711BB" w:rsidP="00304DA1">
            <w:pPr>
              <w:rPr>
                <w:sz w:val="18"/>
                <w:szCs w:val="18"/>
              </w:rPr>
            </w:pPr>
            <w:hyperlink r:id="rId10" w:history="1">
              <w:r w:rsidRPr="00304DA1">
                <w:rPr>
                  <w:rStyle w:val="Hyperlink"/>
                  <w:sz w:val="18"/>
                  <w:szCs w:val="18"/>
                </w:rPr>
                <w:t>Jobs.mopuri@gmail.com</w:t>
              </w:r>
            </w:hyperlink>
          </w:p>
          <w:p w14:paraId="6C167461" w14:textId="77777777" w:rsidR="00C711BB" w:rsidRDefault="00C711BB" w:rsidP="00304DA1"/>
          <w:p w14:paraId="07749CE8" w14:textId="5FD91C97" w:rsidR="00C711BB" w:rsidRDefault="00304DA1" w:rsidP="00304DA1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 w:rsidRPr="00304DA1"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Summary</w:t>
            </w:r>
          </w:p>
          <w:p w14:paraId="78152A55" w14:textId="77777777" w:rsidR="00304DA1" w:rsidRDefault="00304DA1" w:rsidP="00304DA1">
            <w:pPr>
              <w:pStyle w:val="Default"/>
            </w:pPr>
            <w:r>
              <w:t xml:space="preserve"> </w:t>
            </w:r>
          </w:p>
          <w:p w14:paraId="5F06079F" w14:textId="73DA8E2A" w:rsidR="00304DA1" w:rsidRPr="00304DA1" w:rsidRDefault="00304DA1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>Highly Skilled</w:t>
            </w:r>
            <w:r w:rsidRPr="00304DA1">
              <w:rPr>
                <w:sz w:val="18"/>
                <w:szCs w:val="18"/>
              </w:rPr>
              <w:t xml:space="preserve"> software development </w:t>
            </w:r>
          </w:p>
          <w:p w14:paraId="055F4BA3" w14:textId="11FB0A2B" w:rsidR="00304DA1" w:rsidRPr="00304DA1" w:rsidRDefault="00304DA1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 xml:space="preserve">professional bringing more than </w:t>
            </w:r>
            <w:r>
              <w:rPr>
                <w:sz w:val="18"/>
                <w:szCs w:val="18"/>
              </w:rPr>
              <w:t>11</w:t>
            </w:r>
            <w:r w:rsidRPr="00304DA1">
              <w:rPr>
                <w:sz w:val="18"/>
                <w:szCs w:val="18"/>
              </w:rPr>
              <w:t xml:space="preserve">+ years in software design, development and integration using .NET Core with Microsoft Azure and Framework. Experienced technical lead specialized in front and </w:t>
            </w:r>
            <w:r w:rsidRPr="00304DA1">
              <w:rPr>
                <w:sz w:val="18"/>
                <w:szCs w:val="18"/>
              </w:rPr>
              <w:t>back-end</w:t>
            </w:r>
            <w:r w:rsidRPr="00304DA1">
              <w:rPr>
                <w:sz w:val="18"/>
                <w:szCs w:val="18"/>
              </w:rPr>
              <w:t xml:space="preserve"> development and well versed in all the stages of web application development cycle using Agile methodologies. </w:t>
            </w:r>
          </w:p>
          <w:p w14:paraId="33E55CC5" w14:textId="0F1D1B5D" w:rsidR="00304DA1" w:rsidRPr="00304DA1" w:rsidRDefault="00304DA1" w:rsidP="00304DA1">
            <w:pPr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 xml:space="preserve">Knowledge on Azure web App, Azure VM, Azure </w:t>
            </w:r>
            <w:r w:rsidRPr="00304DA1">
              <w:rPr>
                <w:sz w:val="18"/>
                <w:szCs w:val="18"/>
              </w:rPr>
              <w:t>Kubernetes,</w:t>
            </w:r>
            <w:r w:rsidRPr="00304DA1">
              <w:rPr>
                <w:sz w:val="18"/>
                <w:szCs w:val="18"/>
              </w:rPr>
              <w:t xml:space="preserve"> API </w:t>
            </w:r>
            <w:r w:rsidRPr="00304DA1">
              <w:rPr>
                <w:sz w:val="18"/>
                <w:szCs w:val="18"/>
              </w:rPr>
              <w:t>Management,</w:t>
            </w:r>
            <w:r w:rsidRPr="00304DA1">
              <w:rPr>
                <w:sz w:val="18"/>
                <w:szCs w:val="18"/>
              </w:rPr>
              <w:t xml:space="preserve"> Azure </w:t>
            </w:r>
            <w:proofErr w:type="gramStart"/>
            <w:r w:rsidRPr="00304DA1">
              <w:rPr>
                <w:sz w:val="18"/>
                <w:szCs w:val="18"/>
              </w:rPr>
              <w:t>AD ,</w:t>
            </w:r>
            <w:proofErr w:type="gramEnd"/>
            <w:r w:rsidRPr="00304DA1">
              <w:rPr>
                <w:sz w:val="18"/>
                <w:szCs w:val="18"/>
              </w:rPr>
              <w:t xml:space="preserve"> storage account and </w:t>
            </w:r>
            <w:r w:rsidRPr="00304DA1">
              <w:rPr>
                <w:sz w:val="18"/>
                <w:szCs w:val="18"/>
              </w:rPr>
              <w:t>Cosmos DB</w:t>
            </w:r>
            <w:r w:rsidRPr="00304DA1">
              <w:rPr>
                <w:sz w:val="18"/>
                <w:szCs w:val="18"/>
              </w:rPr>
              <w:t xml:space="preserve"> </w:t>
            </w:r>
          </w:p>
          <w:p w14:paraId="5EB9394A" w14:textId="77777777" w:rsidR="00304DA1" w:rsidRDefault="00304DA1" w:rsidP="00C42F47">
            <w:pPr>
              <w:jc w:val="right"/>
            </w:pPr>
          </w:p>
          <w:p w14:paraId="6EE5C089" w14:textId="77777777" w:rsidR="00C711BB" w:rsidRDefault="00C711BB" w:rsidP="00304DA1">
            <w:pPr>
              <w:pStyle w:val="Heading1"/>
            </w:pPr>
            <w:sdt>
              <w:sdtPr>
                <w:id w:val="1723097672"/>
                <w:placeholder>
                  <w:docPart w:val="A5A9C881C55F4314A9964C1761808849"/>
                </w:placeholder>
                <w:temporary/>
                <w:showingPlcHdr/>
                <w15:appearance w15:val="hidden"/>
                <w:text/>
              </w:sdtPr>
              <w:sdtContent>
                <w:r>
                  <w:t>Education</w:t>
                </w:r>
              </w:sdtContent>
            </w:sdt>
          </w:p>
          <w:p w14:paraId="7F1842A7" w14:textId="676805B1" w:rsidR="00C711BB" w:rsidRPr="00304DA1" w:rsidRDefault="00C711BB" w:rsidP="00304DA1">
            <w:pPr>
              <w:pStyle w:val="Heading4"/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 xml:space="preserve">Master Of Computer Application </w:t>
            </w:r>
            <w:r w:rsidR="004030A3">
              <w:rPr>
                <w:sz w:val="18"/>
                <w:szCs w:val="18"/>
              </w:rPr>
              <w:t>(MCA)</w:t>
            </w:r>
          </w:p>
          <w:p w14:paraId="60C1ED63" w14:textId="77777777" w:rsidR="00C711BB" w:rsidRDefault="00C711BB" w:rsidP="00304DA1">
            <w:pPr>
              <w:pStyle w:val="Heading4"/>
              <w:rPr>
                <w:sz w:val="18"/>
                <w:szCs w:val="18"/>
              </w:rPr>
            </w:pPr>
            <w:r w:rsidRPr="00304DA1">
              <w:rPr>
                <w:sz w:val="18"/>
                <w:szCs w:val="18"/>
              </w:rPr>
              <w:t>JNTU Hyderabad.</w:t>
            </w:r>
          </w:p>
          <w:p w14:paraId="0D10494C" w14:textId="77777777" w:rsidR="004030A3" w:rsidRDefault="004030A3" w:rsidP="004030A3">
            <w:pPr>
              <w:pStyle w:val="Heading4"/>
              <w:rPr>
                <w:sz w:val="18"/>
                <w:szCs w:val="18"/>
              </w:rPr>
            </w:pPr>
          </w:p>
          <w:p w14:paraId="19214601" w14:textId="1CAF5303" w:rsidR="00792A12" w:rsidRPr="004030A3" w:rsidRDefault="00792A12" w:rsidP="004030A3">
            <w:pPr>
              <w:pStyle w:val="Heading4"/>
              <w:rPr>
                <w:sz w:val="18"/>
                <w:szCs w:val="18"/>
              </w:rPr>
            </w:pPr>
            <w:r w:rsidRPr="004030A3">
              <w:rPr>
                <w:sz w:val="18"/>
                <w:szCs w:val="18"/>
              </w:rPr>
              <w:t>Bachler Of Science</w:t>
            </w:r>
            <w:r w:rsidR="004030A3">
              <w:rPr>
                <w:sz w:val="18"/>
                <w:szCs w:val="18"/>
              </w:rPr>
              <w:t xml:space="preserve"> BSC</w:t>
            </w:r>
          </w:p>
          <w:p w14:paraId="6290F5BE" w14:textId="547BE65B" w:rsidR="00792A12" w:rsidRPr="004030A3" w:rsidRDefault="00792A12" w:rsidP="004030A3">
            <w:pPr>
              <w:pStyle w:val="Heading4"/>
              <w:rPr>
                <w:sz w:val="18"/>
                <w:szCs w:val="18"/>
              </w:rPr>
            </w:pPr>
            <w:r w:rsidRPr="004030A3">
              <w:rPr>
                <w:sz w:val="18"/>
                <w:szCs w:val="18"/>
              </w:rPr>
              <w:t>SK</w:t>
            </w:r>
            <w:r w:rsidR="004030A3" w:rsidRPr="004030A3">
              <w:rPr>
                <w:sz w:val="18"/>
                <w:szCs w:val="18"/>
              </w:rPr>
              <w:t>U Anantapur</w:t>
            </w:r>
          </w:p>
          <w:p w14:paraId="1813143C" w14:textId="77777777" w:rsidR="00C711BB" w:rsidRDefault="00C711BB" w:rsidP="00304DA1"/>
          <w:p w14:paraId="3A953158" w14:textId="77777777" w:rsidR="00792A12" w:rsidRDefault="00792A12" w:rsidP="00304DA1"/>
          <w:p w14:paraId="05C303CE" w14:textId="77777777" w:rsidR="00792A12" w:rsidRDefault="00792A12" w:rsidP="00304DA1"/>
          <w:p w14:paraId="2CD38069" w14:textId="77777777" w:rsidR="00792A12" w:rsidRDefault="00792A12" w:rsidP="00304DA1"/>
          <w:p w14:paraId="0779564C" w14:textId="77777777" w:rsidR="00792A12" w:rsidRDefault="00792A12" w:rsidP="00304DA1"/>
          <w:p w14:paraId="20DAD73D" w14:textId="77777777" w:rsidR="00792A12" w:rsidRDefault="00792A12" w:rsidP="00304DA1"/>
          <w:p w14:paraId="77D68E80" w14:textId="77777777" w:rsidR="00792A12" w:rsidRDefault="00792A12" w:rsidP="00304DA1"/>
          <w:p w14:paraId="2D653A39" w14:textId="77777777" w:rsidR="00792A12" w:rsidRDefault="00792A12" w:rsidP="00304DA1"/>
          <w:p w14:paraId="458FE495" w14:textId="77777777" w:rsidR="00792A12" w:rsidRDefault="00792A12" w:rsidP="00304DA1"/>
          <w:p w14:paraId="253A55AA" w14:textId="77777777" w:rsidR="00792A12" w:rsidRDefault="00792A12" w:rsidP="00304DA1"/>
          <w:p w14:paraId="5B8B8A4F" w14:textId="77777777" w:rsidR="00792A12" w:rsidRDefault="00792A12" w:rsidP="00304DA1"/>
          <w:p w14:paraId="7B232D5A" w14:textId="77777777" w:rsidR="00792A12" w:rsidRDefault="00792A12" w:rsidP="00304DA1"/>
          <w:p w14:paraId="185914FB" w14:textId="77777777" w:rsidR="00792A12" w:rsidRDefault="00792A12" w:rsidP="00304DA1"/>
          <w:p w14:paraId="6139AE09" w14:textId="16CE5BB8" w:rsidR="00C711BB" w:rsidRDefault="00792A12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 w:rsidRPr="00792A12"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Awards</w:t>
            </w:r>
          </w:p>
          <w:p w14:paraId="0ED83DF6" w14:textId="77777777" w:rsidR="004030A3" w:rsidRDefault="004030A3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002143BB" w14:textId="333DC47B" w:rsidR="00792A12" w:rsidRDefault="00792A12" w:rsidP="00792A12">
            <w:pPr>
              <w:pStyle w:val="Heading4"/>
              <w:rPr>
                <w:sz w:val="18"/>
                <w:szCs w:val="18"/>
              </w:rPr>
            </w:pPr>
            <w:r w:rsidRPr="00792A12">
              <w:rPr>
                <w:sz w:val="18"/>
                <w:szCs w:val="18"/>
              </w:rPr>
              <w:t xml:space="preserve">Service Commitment Award </w:t>
            </w:r>
            <w:r w:rsidR="004030A3">
              <w:rPr>
                <w:sz w:val="18"/>
                <w:szCs w:val="18"/>
              </w:rPr>
              <w:t>From IVY</w:t>
            </w:r>
          </w:p>
          <w:p w14:paraId="1DCD96E4" w14:textId="77777777" w:rsidR="00792A12" w:rsidRPr="00792A12" w:rsidRDefault="00792A12" w:rsidP="00792A12"/>
          <w:p w14:paraId="17301BA7" w14:textId="57584642" w:rsidR="00792A12" w:rsidRDefault="00792A12" w:rsidP="00792A12">
            <w:pPr>
              <w:pStyle w:val="Heading4"/>
              <w:rPr>
                <w:sz w:val="18"/>
                <w:szCs w:val="18"/>
              </w:rPr>
            </w:pPr>
            <w:r w:rsidRPr="00792A12">
              <w:rPr>
                <w:sz w:val="18"/>
                <w:szCs w:val="18"/>
              </w:rPr>
              <w:t>Special Achievement Award for successfully migrated lot of projects to cloud</w:t>
            </w:r>
            <w:r w:rsidR="004030A3">
              <w:rPr>
                <w:sz w:val="18"/>
                <w:szCs w:val="18"/>
              </w:rPr>
              <w:t xml:space="preserve"> from TCS.</w:t>
            </w:r>
          </w:p>
          <w:p w14:paraId="0A77F447" w14:textId="77777777" w:rsidR="00792A12" w:rsidRPr="00792A12" w:rsidRDefault="00792A12" w:rsidP="00792A12"/>
          <w:p w14:paraId="53873FFD" w14:textId="6FE8A57D" w:rsidR="00792A12" w:rsidRDefault="00792A12" w:rsidP="00792A12">
            <w:pPr>
              <w:pStyle w:val="Heading4"/>
              <w:rPr>
                <w:sz w:val="18"/>
                <w:szCs w:val="18"/>
              </w:rPr>
            </w:pPr>
            <w:r w:rsidRPr="00792A12">
              <w:rPr>
                <w:sz w:val="18"/>
                <w:szCs w:val="18"/>
              </w:rPr>
              <w:t xml:space="preserve">On the spot awards for the </w:t>
            </w:r>
            <w:r w:rsidR="004030A3">
              <w:rPr>
                <w:sz w:val="18"/>
                <w:szCs w:val="18"/>
              </w:rPr>
              <w:t>Syntel</w:t>
            </w:r>
            <w:r w:rsidRPr="00792A12">
              <w:rPr>
                <w:sz w:val="18"/>
                <w:szCs w:val="18"/>
              </w:rPr>
              <w:t xml:space="preserve"> in house projects.</w:t>
            </w:r>
          </w:p>
          <w:p w14:paraId="77F4A640" w14:textId="77777777" w:rsidR="00792A12" w:rsidRDefault="00792A12" w:rsidP="00792A12"/>
          <w:p w14:paraId="4A24099B" w14:textId="49D4E8C8" w:rsidR="006E5EEE" w:rsidRDefault="00792A12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 w:rsidRPr="00792A12"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Social</w:t>
            </w:r>
          </w:p>
          <w:p w14:paraId="13DC30DB" w14:textId="77777777" w:rsidR="006E5EEE" w:rsidRDefault="006E5EEE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23867434" w14:textId="77777777" w:rsidR="00792A12" w:rsidRDefault="00792A12" w:rsidP="00792A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LinkedIn </w:t>
            </w:r>
          </w:p>
          <w:p w14:paraId="36F6B316" w14:textId="23CE90A2" w:rsidR="00792A12" w:rsidRDefault="00792A12" w:rsidP="00792A12">
            <w:pPr>
              <w:rPr>
                <w:sz w:val="18"/>
                <w:szCs w:val="18"/>
              </w:rPr>
            </w:pPr>
            <w:hyperlink r:id="rId11" w:history="1">
              <w:r w:rsidRPr="00F11668">
                <w:rPr>
                  <w:rStyle w:val="Hyperlink"/>
                  <w:sz w:val="18"/>
                  <w:szCs w:val="18"/>
                </w:rPr>
                <w:t>https://www.linkedin.com/in/sivakumar-mopuri-73a596106</w:t>
              </w:r>
            </w:hyperlink>
          </w:p>
          <w:p w14:paraId="04764F6C" w14:textId="77777777" w:rsidR="00792A12" w:rsidRDefault="00792A12" w:rsidP="00792A12">
            <w:pPr>
              <w:rPr>
                <w:sz w:val="18"/>
                <w:szCs w:val="18"/>
              </w:rPr>
            </w:pPr>
          </w:p>
          <w:p w14:paraId="5111CE2C" w14:textId="5774C6C5" w:rsidR="00792A12" w:rsidRDefault="00792A12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Languages</w:t>
            </w:r>
          </w:p>
          <w:p w14:paraId="707500D0" w14:textId="77777777" w:rsidR="006E5EEE" w:rsidRDefault="006E5EEE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38A580E2" w14:textId="77777777" w:rsidR="00792A12" w:rsidRDefault="00792A12" w:rsidP="00792A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English – Advanced Professional</w:t>
            </w:r>
          </w:p>
          <w:p w14:paraId="050DD504" w14:textId="7EA17534" w:rsidR="00792A12" w:rsidRDefault="00792A12" w:rsidP="00792A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Telugu – Native</w:t>
            </w:r>
          </w:p>
          <w:p w14:paraId="11499E02" w14:textId="2C26A038" w:rsidR="00792A12" w:rsidRDefault="00792A12" w:rsidP="00792A12">
            <w:pPr>
              <w:rPr>
                <w:sz w:val="18"/>
                <w:szCs w:val="18"/>
              </w:rPr>
            </w:pPr>
            <w:r w:rsidRPr="00792A12">
              <w:rPr>
                <w:sz w:val="18"/>
                <w:szCs w:val="18"/>
              </w:rPr>
              <w:t xml:space="preserve">Hindi </w:t>
            </w:r>
            <w:r>
              <w:rPr>
                <w:sz w:val="18"/>
                <w:szCs w:val="18"/>
              </w:rPr>
              <w:t>–</w:t>
            </w:r>
            <w:r w:rsidRPr="00792A12">
              <w:rPr>
                <w:sz w:val="18"/>
                <w:szCs w:val="18"/>
              </w:rPr>
              <w:t xml:space="preserve"> Native</w:t>
            </w:r>
          </w:p>
          <w:p w14:paraId="23F7EAD7" w14:textId="77777777" w:rsidR="00792A12" w:rsidRDefault="00792A12" w:rsidP="00792A12"/>
          <w:p w14:paraId="78F8F8AB" w14:textId="5B0F0D97" w:rsidR="00792A12" w:rsidRDefault="00792A12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Interests</w:t>
            </w:r>
          </w:p>
          <w:p w14:paraId="0AE43614" w14:textId="77777777" w:rsidR="00792A12" w:rsidRDefault="00792A12" w:rsidP="00792A12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63945E3B" w14:textId="77777777" w:rsidR="00792A12" w:rsidRDefault="00792A12" w:rsidP="00792A12">
            <w:r>
              <w:t>Travelling</w:t>
            </w:r>
          </w:p>
          <w:p w14:paraId="72365838" w14:textId="6F8EF9B8" w:rsidR="00792A12" w:rsidRPr="00792A12" w:rsidRDefault="00792A12" w:rsidP="00792A12">
            <w:r>
              <w:t>Movies</w:t>
            </w:r>
          </w:p>
        </w:tc>
        <w:tc>
          <w:tcPr>
            <w:tcW w:w="7280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29E34339" w14:textId="77777777" w:rsidR="00605A5B" w:rsidRDefault="00000000" w:rsidP="00C42F47">
            <w:pPr>
              <w:pStyle w:val="Heading1"/>
            </w:pPr>
            <w:sdt>
              <w:sdtPr>
                <w:id w:val="-651833632"/>
                <w:placeholder>
                  <w:docPart w:val="673C85AD3F264FF39E8A013645814713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605A5B">
                  <w:t>Objective</w:t>
                </w:r>
              </w:sdtContent>
            </w:sdt>
          </w:p>
          <w:p w14:paraId="60C8B588" w14:textId="4BC9C7CC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proofErr w:type="gram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Azure(</w:t>
            </w:r>
            <w:proofErr w:type="gram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Cloud experience), Microservices, Asp.Net Core, Kubernetes, </w:t>
            </w:r>
            <w:proofErr w:type="spell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Web.Api</w:t>
            </w:r>
            <w:proofErr w:type="spell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, Asp.Net MVC, LINQ, SSRS &amp; SSIS, WPF, MVVM, MOQ, WCF, JavaScript, jQuery. </w:t>
            </w:r>
          </w:p>
          <w:p w14:paraId="0EE91F8A" w14:textId="495EAF85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Azure Integration Services - API Management, Azure functions, Service Bus, Azure Active </w:t>
            </w:r>
            <w:proofErr w:type="gram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Directory(</w:t>
            </w:r>
            <w:proofErr w:type="gram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AD), </w:t>
            </w:r>
            <w:proofErr w:type="spell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Oauth</w:t>
            </w:r>
            <w:proofErr w:type="spell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 2.0 authentication, Azure-VM. </w:t>
            </w:r>
          </w:p>
          <w:p w14:paraId="206BB1A6" w14:textId="22525E78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Worked closely with business stakeholders, software architects, production teams and across functional units to identify business needs and discuss solution options. </w:t>
            </w:r>
          </w:p>
          <w:p w14:paraId="5E8AEFD7" w14:textId="4F41F4C0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Mentor, Provided Technical </w:t>
            </w:r>
            <w:proofErr w:type="gram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guidance</w:t>
            </w:r>
            <w:proofErr w:type="gram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 and supported developers located in On- shore, Near-shore and Off-shore to assist in completing tasks. </w:t>
            </w:r>
          </w:p>
          <w:p w14:paraId="131FF056" w14:textId="3C2CBDEA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Setup Continuous Integration and Continuous Deployment and educate developers to make use of CI/CD pipelines for all new developments. </w:t>
            </w:r>
          </w:p>
          <w:p w14:paraId="4B53D5EE" w14:textId="1083E338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Designed and developed Enterprise level applications which process millions of requests per day. </w:t>
            </w:r>
          </w:p>
          <w:p w14:paraId="6A42D843" w14:textId="7A5EE0C6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Enhanced Performance of processes handling millions of transactions per day by 10-20 times through redesigning SQL Tables and stored procedures. </w:t>
            </w:r>
          </w:p>
          <w:p w14:paraId="216F6326" w14:textId="00331776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Responsible for code review and providing low level technical designs for the development Team. </w:t>
            </w:r>
          </w:p>
          <w:p w14:paraId="493B765B" w14:textId="0D0ADE98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Helped the Team in migrating more than forty applications from TFS to Azure DevOps. </w:t>
            </w:r>
          </w:p>
          <w:p w14:paraId="09385AD4" w14:textId="51CEEC0D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Created a distributed plug and play architecture using REST API and ASP.NET MVC. </w:t>
            </w:r>
          </w:p>
          <w:p w14:paraId="52011B5B" w14:textId="10339142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Improved maintainability and scalability of the system by refactoring large pieces of code using Object Oriented Programming. </w:t>
            </w:r>
          </w:p>
          <w:p w14:paraId="0379559B" w14:textId="77777777" w:rsidR="00C711BB" w:rsidRDefault="00C711BB" w:rsidP="005D0A02"/>
          <w:p w14:paraId="670A2E28" w14:textId="77777777" w:rsidR="00304DA1" w:rsidRDefault="00304DA1" w:rsidP="00304DA1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6E4D1B09" w14:textId="6AAF6D8A" w:rsidR="00C711BB" w:rsidRPr="00304DA1" w:rsidRDefault="00304DA1" w:rsidP="00304DA1">
            <w:pPr>
              <w:pStyle w:val="Default"/>
              <w:rPr>
                <w:rFonts w:ascii="Courier New" w:hAnsi="Courier New" w:cs="Courier New"/>
              </w:rPr>
            </w:pPr>
            <w:r w:rsidRPr="00304DA1"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Skills and Expertise</w:t>
            </w:r>
          </w:p>
          <w:p w14:paraId="79F0DBA9" w14:textId="77777777" w:rsidR="00304DA1" w:rsidRDefault="00304DA1" w:rsidP="00304DA1">
            <w:pPr>
              <w:pStyle w:val="Default"/>
            </w:pPr>
            <w:r>
              <w:t xml:space="preserve"> </w:t>
            </w:r>
          </w:p>
          <w:p w14:paraId="2827CC1F" w14:textId="262B6A14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Cloud Technology: Microsoft Azure </w:t>
            </w:r>
            <w:r w:rsidR="004030A3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and Azure AI</w:t>
            </w:r>
          </w:p>
          <w:p w14:paraId="19CE8021" w14:textId="1BA2E159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Language: C# .NET, PL/SQL. </w:t>
            </w:r>
          </w:p>
          <w:p w14:paraId="221634AD" w14:textId="7BB43F51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Web Technologies: </w:t>
            </w:r>
            <w:proofErr w:type="spell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JQuery</w:t>
            </w:r>
            <w:proofErr w:type="spell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, </w:t>
            </w:r>
            <w:proofErr w:type="spell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Javascript</w:t>
            </w:r>
            <w:proofErr w:type="spell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, HTML, XML, JSON, CSS, Bootstrap. </w:t>
            </w:r>
          </w:p>
          <w:p w14:paraId="48EF9DA6" w14:textId="6860D6BC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.NET </w:t>
            </w:r>
            <w:proofErr w:type="gram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Technologies :</w:t>
            </w:r>
            <w:proofErr w:type="gram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 .NET Core</w:t>
            </w:r>
            <w:r w:rsidR="004030A3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.</w:t>
            </w:r>
          </w:p>
          <w:p w14:paraId="60798816" w14:textId="30C88C00" w:rsidR="00304DA1" w:rsidRPr="00304DA1" w:rsidRDefault="00304DA1" w:rsidP="004030A3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Database: SQL Server </w:t>
            </w:r>
          </w:p>
          <w:p w14:paraId="31668DC2" w14:textId="4252BF3A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Version Controller: Git/VSTS, TFS, SVN, CI/CD Pipeline using Azure DevOps. </w:t>
            </w:r>
          </w:p>
          <w:p w14:paraId="4659162E" w14:textId="7B7EDF4C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Reporting Services: SSRS, Crystal Reports. </w:t>
            </w:r>
          </w:p>
          <w:p w14:paraId="62B4C038" w14:textId="4D494E89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IDE: Postman, Fiddler, SOAP UI, Secure FX, Beyond Compare, XML Editor, Ultra Edit, Notepad++. </w:t>
            </w:r>
          </w:p>
          <w:p w14:paraId="4B3F188F" w14:textId="1056B537" w:rsidR="00304DA1" w:rsidRPr="00304DA1" w:rsidRDefault="00304DA1" w:rsidP="00304DA1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Bidi"/>
                <w:color w:val="404040" w:themeColor="text1" w:themeTint="BF"/>
                <w:sz w:val="22"/>
              </w:rPr>
            </w:pPr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Code Scan: IT Security Vault, SonarQube, </w:t>
            </w:r>
            <w:proofErr w:type="spellStart"/>
            <w:proofErr w:type="gramStart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>checkmarx</w:t>
            </w:r>
            <w:proofErr w:type="spellEnd"/>
            <w:proofErr w:type="gramEnd"/>
            <w:r w:rsidRPr="00304DA1">
              <w:rPr>
                <w:rFonts w:asciiTheme="minorHAnsi" w:hAnsiTheme="minorHAnsi" w:cstheme="minorBidi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69EF4B94" w14:textId="77777777" w:rsidR="00C711BB" w:rsidRDefault="00C711BB" w:rsidP="005D0A02"/>
          <w:p w14:paraId="79DD0F4D" w14:textId="77777777" w:rsidR="00304DA1" w:rsidRDefault="00304DA1" w:rsidP="005D0A02"/>
          <w:p w14:paraId="28C000B1" w14:textId="77777777" w:rsidR="004030A3" w:rsidRDefault="004030A3" w:rsidP="005D0A02"/>
          <w:p w14:paraId="0D21309E" w14:textId="77777777" w:rsidR="004030A3" w:rsidRDefault="004030A3" w:rsidP="005D0A02"/>
          <w:p w14:paraId="7FDB93BF" w14:textId="77777777" w:rsidR="004030A3" w:rsidRDefault="004030A3" w:rsidP="005D0A02"/>
          <w:p w14:paraId="52BE211E" w14:textId="77777777" w:rsidR="004030A3" w:rsidRDefault="004030A3" w:rsidP="005D0A02"/>
          <w:p w14:paraId="2877179E" w14:textId="77777777" w:rsidR="00304DA1" w:rsidRDefault="00304DA1" w:rsidP="005D0A02"/>
          <w:p w14:paraId="3B20CF84" w14:textId="77777777" w:rsidR="00304DA1" w:rsidRDefault="00304DA1" w:rsidP="005D0A02"/>
          <w:p w14:paraId="66476CFC" w14:textId="77777777" w:rsidR="00304DA1" w:rsidRDefault="00304DA1" w:rsidP="005D0A02"/>
          <w:p w14:paraId="1CB37B9B" w14:textId="77777777" w:rsidR="00304DA1" w:rsidRDefault="00304DA1" w:rsidP="005D0A02"/>
          <w:p w14:paraId="51B9FA48" w14:textId="15E559F9" w:rsidR="006A7B68" w:rsidRDefault="006A7B68" w:rsidP="006A7B68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  <w:r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  <w:t>Work Experience</w:t>
            </w:r>
          </w:p>
          <w:p w14:paraId="77003AEC" w14:textId="77777777" w:rsidR="00E23A3D" w:rsidRDefault="00E23A3D" w:rsidP="006A7B68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8"/>
              </w:rPr>
            </w:pPr>
          </w:p>
          <w:p w14:paraId="7147D7A6" w14:textId="1F987652" w:rsidR="006A7B68" w:rsidRDefault="006A7B68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  <w:r w:rsidRPr="00E23A3D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 xml:space="preserve">IVY Comtech, Product: </w:t>
            </w:r>
            <w:proofErr w:type="spellStart"/>
            <w:r w:rsidRPr="00E23A3D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>Entain</w:t>
            </w:r>
            <w:proofErr w:type="spellEnd"/>
            <w:r w:rsidR="004030A3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>,</w:t>
            </w:r>
            <w:r w:rsidRPr="00E23A3D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 xml:space="preserve"> UK and USA</w:t>
            </w:r>
          </w:p>
          <w:p w14:paraId="0671DC12" w14:textId="77777777" w:rsidR="00E23A3D" w:rsidRPr="00E23A3D" w:rsidRDefault="00E23A3D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</w:p>
          <w:p w14:paraId="56D7CC24" w14:textId="6ECF9A8C" w:rsidR="006A7B68" w:rsidRDefault="006A7B68" w:rsidP="006A7B68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sz w:val="18"/>
                <w:szCs w:val="18"/>
              </w:rPr>
            </w:pPr>
            <w:r w:rsidRPr="006A7B68">
              <w:rPr>
                <w:b/>
                <w:bCs/>
                <w:sz w:val="18"/>
                <w:szCs w:val="18"/>
              </w:rPr>
              <w:t xml:space="preserve">Role: </w:t>
            </w:r>
            <w:r w:rsidRPr="006A7B68">
              <w:rPr>
                <w:sz w:val="18"/>
                <w:szCs w:val="18"/>
              </w:rPr>
              <w:t>Azure AI Engineer</w:t>
            </w:r>
            <w:r w:rsidRPr="006A7B68">
              <w:rPr>
                <w:b/>
                <w:bCs/>
                <w:sz w:val="18"/>
                <w:szCs w:val="18"/>
              </w:rPr>
              <w:t xml:space="preserve"> Project: </w:t>
            </w:r>
            <w:r w:rsidRPr="006A7B68">
              <w:rPr>
                <w:sz w:val="18"/>
                <w:szCs w:val="18"/>
              </w:rPr>
              <w:t>Sports and casino CC</w:t>
            </w:r>
          </w:p>
          <w:p w14:paraId="4A88F4A9" w14:textId="062F27E7" w:rsidR="006A7B68" w:rsidRDefault="006A7B68" w:rsidP="006A7B6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Work Location: </w:t>
            </w:r>
            <w:r>
              <w:rPr>
                <w:sz w:val="18"/>
                <w:szCs w:val="18"/>
              </w:rPr>
              <w:t>Hyderabad, India (</w:t>
            </w:r>
            <w:r>
              <w:rPr>
                <w:sz w:val="18"/>
                <w:szCs w:val="18"/>
              </w:rPr>
              <w:t>March</w:t>
            </w:r>
            <w:r w:rsidRPr="006A7B6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2022</w:t>
            </w:r>
            <w:r w:rsidRPr="006A7B68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Present</w:t>
            </w:r>
            <w:r>
              <w:rPr>
                <w:sz w:val="18"/>
                <w:szCs w:val="18"/>
              </w:rPr>
              <w:t>)</w:t>
            </w:r>
          </w:p>
          <w:p w14:paraId="0A1E8CC1" w14:textId="4E83DA9B" w:rsidR="00E23A3D" w:rsidRDefault="00E23A3D" w:rsidP="00E2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Sports and Casino backend application service implementation.</w:t>
            </w:r>
          </w:p>
          <w:p w14:paraId="510A80AF" w14:textId="77777777" w:rsidR="00E23A3D" w:rsidRPr="00E23A3D" w:rsidRDefault="00E23A3D" w:rsidP="00E23A3D">
            <w:pPr>
              <w:autoSpaceDE w:val="0"/>
              <w:autoSpaceDN w:val="0"/>
              <w:adjustRightInd w:val="0"/>
              <w:spacing w:line="240" w:lineRule="auto"/>
              <w:rPr>
                <w:rFonts w:ascii="Symbol" w:hAnsi="Symbol" w:cs="Symbol"/>
                <w:color w:val="000000"/>
                <w:sz w:val="24"/>
              </w:rPr>
            </w:pPr>
          </w:p>
          <w:p w14:paraId="1AF798BC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Played a role of programmer involved in Analysis, Screen Design, Development, </w:t>
            </w:r>
          </w:p>
          <w:p w14:paraId="27AB3200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Design and code moderately complex components that meet functional and business requirements on schedule. </w:t>
            </w:r>
          </w:p>
          <w:p w14:paraId="6DA9EB56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Fixing the problem reports (bugs) and updating in Version control system. </w:t>
            </w:r>
          </w:p>
          <w:p w14:paraId="2AB62B12" w14:textId="14B123F2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writing </w:t>
            </w:r>
            <w:r w:rsidR="004030A3" w:rsidRPr="00E23A3D">
              <w:rPr>
                <w:sz w:val="18"/>
                <w:szCs w:val="18"/>
              </w:rPr>
              <w:t>Server-Side</w:t>
            </w:r>
            <w:r w:rsidRPr="00E23A3D">
              <w:rPr>
                <w:sz w:val="18"/>
                <w:szCs w:val="18"/>
              </w:rPr>
              <w:t xml:space="preserve"> validations and Unit Test cases. </w:t>
            </w:r>
          </w:p>
          <w:p w14:paraId="299F0983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Participated in design and code reviews. </w:t>
            </w:r>
          </w:p>
          <w:p w14:paraId="553CB45D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development execution planning. </w:t>
            </w:r>
          </w:p>
          <w:p w14:paraId="14E04275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>Deployment and Testing</w:t>
            </w:r>
          </w:p>
          <w:p w14:paraId="2D2BF339" w14:textId="77777777" w:rsidR="00E23A3D" w:rsidRDefault="00E23A3D" w:rsidP="006A7B68">
            <w:pPr>
              <w:rPr>
                <w:sz w:val="18"/>
                <w:szCs w:val="18"/>
              </w:rPr>
            </w:pPr>
          </w:p>
          <w:p w14:paraId="61DDE602" w14:textId="77777777" w:rsidR="006A7B68" w:rsidRPr="006A7B68" w:rsidRDefault="006A7B68" w:rsidP="006A7B68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sz w:val="18"/>
                <w:szCs w:val="18"/>
              </w:rPr>
            </w:pPr>
          </w:p>
          <w:p w14:paraId="66B68B11" w14:textId="169A8F9D" w:rsidR="006A7B68" w:rsidRDefault="006A7B68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  <w:r w:rsidRPr="006A7B68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 xml:space="preserve">TATA Consultancy Services, Customer: Humana, USA. </w:t>
            </w:r>
          </w:p>
          <w:p w14:paraId="522BAE9E" w14:textId="77777777" w:rsidR="00E23A3D" w:rsidRPr="006A7B68" w:rsidRDefault="00E23A3D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</w:p>
          <w:p w14:paraId="370200E9" w14:textId="04020BD5" w:rsidR="00304DA1" w:rsidRPr="006A7B68" w:rsidRDefault="006A7B68" w:rsidP="006A7B68">
            <w:pPr>
              <w:rPr>
                <w:sz w:val="18"/>
                <w:szCs w:val="18"/>
              </w:rPr>
            </w:pPr>
            <w:r w:rsidRPr="006A7B68">
              <w:rPr>
                <w:b/>
                <w:bCs/>
                <w:sz w:val="18"/>
                <w:szCs w:val="18"/>
              </w:rPr>
              <w:t>Role</w:t>
            </w:r>
            <w:r w:rsidRPr="006A7B68">
              <w:rPr>
                <w:sz w:val="18"/>
                <w:szCs w:val="18"/>
              </w:rPr>
              <w:t xml:space="preserve">: Azure Developer Associate, </w:t>
            </w:r>
            <w:r w:rsidRPr="006A7B68">
              <w:rPr>
                <w:b/>
                <w:bCs/>
                <w:sz w:val="18"/>
                <w:szCs w:val="18"/>
              </w:rPr>
              <w:t>Project</w:t>
            </w:r>
            <w:r w:rsidRPr="006A7B68">
              <w:rPr>
                <w:sz w:val="18"/>
                <w:szCs w:val="18"/>
              </w:rPr>
              <w:t>: Enterprise Messaging Applications.</w:t>
            </w:r>
          </w:p>
          <w:p w14:paraId="747F2E40" w14:textId="20593A31" w:rsidR="006A7B68" w:rsidRDefault="006A7B68" w:rsidP="006A7B6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Work Location: </w:t>
            </w:r>
            <w:r>
              <w:rPr>
                <w:sz w:val="18"/>
                <w:szCs w:val="18"/>
              </w:rPr>
              <w:t xml:space="preserve">Hyderabad, India </w:t>
            </w:r>
            <w:r>
              <w:rPr>
                <w:sz w:val="18"/>
                <w:szCs w:val="18"/>
              </w:rPr>
              <w:t>(</w:t>
            </w:r>
            <w:r w:rsidRPr="006A7B68">
              <w:rPr>
                <w:sz w:val="18"/>
                <w:szCs w:val="18"/>
              </w:rPr>
              <w:t>December 2016 – March 2022</w:t>
            </w:r>
            <w:r>
              <w:rPr>
                <w:sz w:val="18"/>
                <w:szCs w:val="18"/>
              </w:rPr>
              <w:t>)</w:t>
            </w:r>
          </w:p>
          <w:p w14:paraId="7686029A" w14:textId="23D19B89" w:rsidR="006A7B68" w:rsidRDefault="004030A3" w:rsidP="006A7B68">
            <w:pPr>
              <w:rPr>
                <w:sz w:val="18"/>
                <w:szCs w:val="18"/>
              </w:rPr>
            </w:pPr>
            <w:r w:rsidRPr="004030A3">
              <w:rPr>
                <w:b/>
                <w:bCs/>
                <w:sz w:val="18"/>
                <w:szCs w:val="18"/>
              </w:rPr>
              <w:t>Project:</w:t>
            </w:r>
            <w:r>
              <w:rPr>
                <w:sz w:val="18"/>
                <w:szCs w:val="18"/>
              </w:rPr>
              <w:t xml:space="preserve"> </w:t>
            </w:r>
            <w:r w:rsidR="006A7B68">
              <w:rPr>
                <w:sz w:val="18"/>
                <w:szCs w:val="18"/>
              </w:rPr>
              <w:t>EMME</w:t>
            </w:r>
            <w:r>
              <w:rPr>
                <w:sz w:val="18"/>
                <w:szCs w:val="18"/>
              </w:rPr>
              <w:t xml:space="preserve"> -</w:t>
            </w:r>
            <w:r w:rsidR="006A7B68">
              <w:rPr>
                <w:sz w:val="18"/>
                <w:szCs w:val="18"/>
              </w:rPr>
              <w:t xml:space="preserve"> Enterprise Messaging Measurable Ecosystems.</w:t>
            </w:r>
          </w:p>
          <w:p w14:paraId="333F8CE0" w14:textId="0D2A8E8B" w:rsidR="00E23A3D" w:rsidRPr="00E23A3D" w:rsidRDefault="004030A3" w:rsidP="00E23A3D">
            <w:p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4030A3">
              <w:rPr>
                <w:b/>
                <w:bCs/>
                <w:sz w:val="18"/>
                <w:szCs w:val="18"/>
              </w:rPr>
              <w:t>Description</w:t>
            </w:r>
            <w:r>
              <w:rPr>
                <w:sz w:val="18"/>
                <w:szCs w:val="18"/>
              </w:rPr>
              <w:t xml:space="preserve">: </w:t>
            </w:r>
            <w:r w:rsidRPr="004030A3">
              <w:rPr>
                <w:sz w:val="18"/>
                <w:szCs w:val="18"/>
              </w:rPr>
              <w:t xml:space="preserve">User </w:t>
            </w:r>
            <w:r>
              <w:rPr>
                <w:sz w:val="18"/>
                <w:szCs w:val="18"/>
              </w:rPr>
              <w:t>once enrolled into the EMME will send messages to the selected channel.</w:t>
            </w:r>
          </w:p>
          <w:p w14:paraId="280C3B87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Played a role of programmer involved in Analysis, Screen Design, Development, </w:t>
            </w:r>
          </w:p>
          <w:p w14:paraId="78546ED3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Design and code moderately complex components that meet functional and business requirements on schedule. </w:t>
            </w:r>
          </w:p>
          <w:p w14:paraId="5A2C8B1D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Fixing the problem reports (bugs) and updating in Version control system. </w:t>
            </w:r>
          </w:p>
          <w:p w14:paraId="79E1B81D" w14:textId="586C4FF2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writing </w:t>
            </w:r>
            <w:r w:rsidR="004030A3" w:rsidRPr="00E23A3D">
              <w:rPr>
                <w:sz w:val="18"/>
                <w:szCs w:val="18"/>
              </w:rPr>
              <w:t>Server-Side</w:t>
            </w:r>
            <w:r w:rsidRPr="00E23A3D">
              <w:rPr>
                <w:sz w:val="18"/>
                <w:szCs w:val="18"/>
              </w:rPr>
              <w:t xml:space="preserve"> validations and Unit Test cases. </w:t>
            </w:r>
          </w:p>
          <w:p w14:paraId="636135E8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Participated in design and code reviews. </w:t>
            </w:r>
          </w:p>
          <w:p w14:paraId="235DEB69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development execution planning. </w:t>
            </w:r>
          </w:p>
          <w:p w14:paraId="651CE4B9" w14:textId="77777777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>Deployment and Testing</w:t>
            </w:r>
          </w:p>
          <w:p w14:paraId="4733E891" w14:textId="77777777" w:rsidR="006A7B68" w:rsidRDefault="006A7B68" w:rsidP="006A7B68">
            <w:pPr>
              <w:rPr>
                <w:sz w:val="18"/>
                <w:szCs w:val="18"/>
              </w:rPr>
            </w:pPr>
          </w:p>
          <w:p w14:paraId="332F728A" w14:textId="77777777" w:rsidR="00E23A3D" w:rsidRDefault="00E23A3D" w:rsidP="006A7B68">
            <w:pPr>
              <w:rPr>
                <w:sz w:val="18"/>
                <w:szCs w:val="18"/>
              </w:rPr>
            </w:pPr>
          </w:p>
          <w:p w14:paraId="658F9BED" w14:textId="14ECEDB1" w:rsidR="006A7B68" w:rsidRDefault="006A7B68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  <w:r w:rsidRPr="00E23A3D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>SYNTEL Pvt Ltd</w:t>
            </w:r>
            <w:r w:rsidRPr="006A7B68"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  <w:t xml:space="preserve">, Customer: Humana, USA. </w:t>
            </w:r>
          </w:p>
          <w:p w14:paraId="08A24EF7" w14:textId="77777777" w:rsidR="00E23A3D" w:rsidRPr="006A7B68" w:rsidRDefault="00E23A3D" w:rsidP="00E23A3D">
            <w:pPr>
              <w:pStyle w:val="Default"/>
              <w:rPr>
                <w:rFonts w:asciiTheme="majorHAnsi" w:hAnsiTheme="majorHAnsi" w:cs="Times New Roman (Body CS)"/>
                <w:b/>
                <w:color w:val="648276" w:themeColor="accent5"/>
                <w:sz w:val="20"/>
                <w:szCs w:val="20"/>
              </w:rPr>
            </w:pPr>
          </w:p>
          <w:p w14:paraId="515DC0F1" w14:textId="5C6768DF" w:rsidR="006A7B68" w:rsidRPr="006A7B68" w:rsidRDefault="006A7B68" w:rsidP="006A7B68">
            <w:pPr>
              <w:rPr>
                <w:sz w:val="18"/>
                <w:szCs w:val="18"/>
              </w:rPr>
            </w:pPr>
            <w:r w:rsidRPr="006A7B68">
              <w:rPr>
                <w:b/>
                <w:bCs/>
                <w:sz w:val="18"/>
                <w:szCs w:val="18"/>
              </w:rPr>
              <w:t>Role</w:t>
            </w:r>
            <w:r w:rsidRPr="006A7B68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Software Developer</w:t>
            </w:r>
            <w:r w:rsidRPr="006A7B68">
              <w:rPr>
                <w:sz w:val="18"/>
                <w:szCs w:val="18"/>
              </w:rPr>
              <w:t xml:space="preserve">, </w:t>
            </w:r>
            <w:r w:rsidRPr="006A7B68">
              <w:rPr>
                <w:b/>
                <w:bCs/>
                <w:sz w:val="18"/>
                <w:szCs w:val="18"/>
              </w:rPr>
              <w:t>Project</w:t>
            </w:r>
            <w:r w:rsidRPr="006A7B68">
              <w:rPr>
                <w:sz w:val="18"/>
                <w:szCs w:val="18"/>
              </w:rPr>
              <w:t>: Hospital Management System.</w:t>
            </w:r>
          </w:p>
          <w:p w14:paraId="01C190C4" w14:textId="74AD75EC" w:rsidR="00E23A3D" w:rsidRDefault="006A7B68" w:rsidP="006A7B6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Work Location: </w:t>
            </w:r>
            <w:r>
              <w:rPr>
                <w:sz w:val="18"/>
                <w:szCs w:val="18"/>
              </w:rPr>
              <w:t>Hyderabad, India (</w:t>
            </w:r>
            <w:r w:rsidRPr="006A7B68">
              <w:rPr>
                <w:sz w:val="18"/>
                <w:szCs w:val="18"/>
              </w:rPr>
              <w:t>December 2016 – March 2022</w:t>
            </w:r>
            <w:r>
              <w:rPr>
                <w:sz w:val="18"/>
                <w:szCs w:val="18"/>
              </w:rPr>
              <w:t>)</w:t>
            </w:r>
            <w:r w:rsidR="00E23A3D">
              <w:rPr>
                <w:sz w:val="18"/>
                <w:szCs w:val="18"/>
              </w:rPr>
              <w:t>.</w:t>
            </w:r>
          </w:p>
          <w:p w14:paraId="1DD80952" w14:textId="1063CD7B" w:rsidR="00E23A3D" w:rsidRDefault="004030A3" w:rsidP="006A7B68">
            <w:pPr>
              <w:rPr>
                <w:sz w:val="18"/>
                <w:szCs w:val="18"/>
              </w:rPr>
            </w:pPr>
            <w:r w:rsidRPr="004030A3">
              <w:rPr>
                <w:b/>
                <w:bCs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: CC, OC and AWB</w:t>
            </w:r>
          </w:p>
          <w:p w14:paraId="751C8C2F" w14:textId="5A87ECA0" w:rsidR="00E23A3D" w:rsidRDefault="004030A3" w:rsidP="006A7B6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Description: </w:t>
            </w:r>
            <w:r w:rsidR="00E23A3D" w:rsidRPr="00E23A3D">
              <w:rPr>
                <w:b/>
                <w:bCs/>
                <w:sz w:val="18"/>
                <w:szCs w:val="18"/>
              </w:rPr>
              <w:t>Call Center Application (CC)</w:t>
            </w:r>
            <w:r w:rsidR="00E23A3D" w:rsidRPr="00E23A3D">
              <w:rPr>
                <w:sz w:val="18"/>
                <w:szCs w:val="18"/>
              </w:rPr>
              <w:t xml:space="preserve">: Consumers can </w:t>
            </w:r>
            <w:proofErr w:type="gramStart"/>
            <w:r w:rsidR="00E23A3D" w:rsidRPr="00E23A3D">
              <w:rPr>
                <w:sz w:val="18"/>
                <w:szCs w:val="18"/>
              </w:rPr>
              <w:t>call to</w:t>
            </w:r>
            <w:proofErr w:type="gramEnd"/>
            <w:r w:rsidR="00E23A3D" w:rsidRPr="00E23A3D">
              <w:rPr>
                <w:sz w:val="18"/>
                <w:szCs w:val="18"/>
              </w:rPr>
              <w:t xml:space="preserve"> call center executive and get the quotation. </w:t>
            </w:r>
            <w:r w:rsidR="00E23A3D" w:rsidRPr="00E23A3D">
              <w:rPr>
                <w:b/>
                <w:bCs/>
                <w:sz w:val="18"/>
                <w:szCs w:val="18"/>
              </w:rPr>
              <w:t>Online Consumer Application (OC)</w:t>
            </w:r>
            <w:r w:rsidR="00E23A3D" w:rsidRPr="00E23A3D">
              <w:rPr>
                <w:sz w:val="18"/>
                <w:szCs w:val="18"/>
              </w:rPr>
              <w:t xml:space="preserve">: This application is useful to complete a basic quote which is created using </w:t>
            </w:r>
            <w:r w:rsidRPr="00E23A3D">
              <w:rPr>
                <w:sz w:val="18"/>
                <w:szCs w:val="18"/>
              </w:rPr>
              <w:t>the above</w:t>
            </w:r>
            <w:r w:rsidR="00E23A3D" w:rsidRPr="00E23A3D">
              <w:rPr>
                <w:sz w:val="18"/>
                <w:szCs w:val="18"/>
              </w:rPr>
              <w:t xml:space="preserve"> applications AWB or D2C. </w:t>
            </w:r>
          </w:p>
          <w:p w14:paraId="196C0368" w14:textId="77777777" w:rsidR="00E23A3D" w:rsidRPr="00E23A3D" w:rsidRDefault="00E23A3D" w:rsidP="00E23A3D">
            <w:pPr>
              <w:autoSpaceDE w:val="0"/>
              <w:autoSpaceDN w:val="0"/>
              <w:adjustRightInd w:val="0"/>
              <w:spacing w:line="240" w:lineRule="auto"/>
              <w:rPr>
                <w:rFonts w:ascii="Symbol" w:hAnsi="Symbol" w:cs="Symbol"/>
                <w:color w:val="000000"/>
                <w:sz w:val="24"/>
              </w:rPr>
            </w:pPr>
          </w:p>
          <w:p w14:paraId="19216B2D" w14:textId="0880034F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Played a role of programmer involved in Analysis, Screen Design, Development, </w:t>
            </w:r>
          </w:p>
          <w:p w14:paraId="32195BD7" w14:textId="1E3D3FF1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Design and code moderately complex components that meet functional and business requirements on schedule. </w:t>
            </w:r>
          </w:p>
          <w:p w14:paraId="11E50D51" w14:textId="15B058AC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Fixing the problem reports (bugs) and updating in Version control system. </w:t>
            </w:r>
          </w:p>
          <w:p w14:paraId="1B3C9779" w14:textId="72A4B3B5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writing </w:t>
            </w:r>
            <w:r w:rsidR="004030A3" w:rsidRPr="00E23A3D">
              <w:rPr>
                <w:sz w:val="18"/>
                <w:szCs w:val="18"/>
              </w:rPr>
              <w:t>Server-Side</w:t>
            </w:r>
            <w:r w:rsidRPr="00E23A3D">
              <w:rPr>
                <w:sz w:val="18"/>
                <w:szCs w:val="18"/>
              </w:rPr>
              <w:t xml:space="preserve"> validations and Unit Test cases. </w:t>
            </w:r>
          </w:p>
          <w:p w14:paraId="7E8BB586" w14:textId="0B0DC3FD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22"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Participated in design and code reviews. </w:t>
            </w:r>
          </w:p>
          <w:p w14:paraId="50BFDB34" w14:textId="11DECB90" w:rsidR="00E23A3D" w:rsidRPr="00E23A3D" w:rsidRDefault="00E23A3D" w:rsidP="00E23A3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uto"/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 xml:space="preserve">Involved in development execution planning. </w:t>
            </w:r>
          </w:p>
          <w:p w14:paraId="0E96A452" w14:textId="24258934" w:rsidR="00304DA1" w:rsidRPr="00E23A3D" w:rsidRDefault="00E23A3D" w:rsidP="005D0A02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E23A3D">
              <w:rPr>
                <w:sz w:val="18"/>
                <w:szCs w:val="18"/>
              </w:rPr>
              <w:t>Deployment and Testing</w:t>
            </w:r>
          </w:p>
        </w:tc>
      </w:tr>
    </w:tbl>
    <w:p w14:paraId="0DDC5D9A" w14:textId="77777777" w:rsidR="00C55D85" w:rsidRDefault="00C55D85" w:rsidP="00E23A3D">
      <w:pPr>
        <w:rPr>
          <w:sz w:val="12"/>
          <w:szCs w:val="14"/>
        </w:rPr>
      </w:pPr>
    </w:p>
    <w:sectPr w:rsidR="00C55D85" w:rsidSect="00BA257A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989BF" w14:textId="77777777" w:rsidR="00BA257A" w:rsidRDefault="00BA257A" w:rsidP="00F316AD">
      <w:r>
        <w:separator/>
      </w:r>
    </w:p>
  </w:endnote>
  <w:endnote w:type="continuationSeparator" w:id="0">
    <w:p w14:paraId="08E941C3" w14:textId="77777777" w:rsidR="00BA257A" w:rsidRDefault="00BA257A" w:rsidP="00F316AD">
      <w:r>
        <w:continuationSeparator/>
      </w:r>
    </w:p>
  </w:endnote>
  <w:endnote w:type="continuationNotice" w:id="1">
    <w:p w14:paraId="6690ADAE" w14:textId="77777777" w:rsidR="00BA257A" w:rsidRDefault="00BA25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6C9B7" w14:textId="77777777" w:rsidR="00BA257A" w:rsidRDefault="00BA257A" w:rsidP="00F316AD">
      <w:r>
        <w:separator/>
      </w:r>
    </w:p>
  </w:footnote>
  <w:footnote w:type="continuationSeparator" w:id="0">
    <w:p w14:paraId="578C25B2" w14:textId="77777777" w:rsidR="00BA257A" w:rsidRDefault="00BA257A" w:rsidP="00F316AD">
      <w:r>
        <w:continuationSeparator/>
      </w:r>
    </w:p>
  </w:footnote>
  <w:footnote w:type="continuationNotice" w:id="1">
    <w:p w14:paraId="26A596EF" w14:textId="77777777" w:rsidR="00BA257A" w:rsidRDefault="00BA25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42844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ECB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120E42"/>
    <w:multiLevelType w:val="hybridMultilevel"/>
    <w:tmpl w:val="402C502C"/>
    <w:lvl w:ilvl="0" w:tplc="376237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C1755"/>
    <w:multiLevelType w:val="hybridMultilevel"/>
    <w:tmpl w:val="13E0FB42"/>
    <w:lvl w:ilvl="0" w:tplc="376237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E3584"/>
    <w:multiLevelType w:val="hybridMultilevel"/>
    <w:tmpl w:val="C7103AA4"/>
    <w:lvl w:ilvl="0" w:tplc="C75EE56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56A96"/>
    <w:multiLevelType w:val="hybridMultilevel"/>
    <w:tmpl w:val="77AA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20DCA"/>
    <w:multiLevelType w:val="hybridMultilevel"/>
    <w:tmpl w:val="4976A598"/>
    <w:lvl w:ilvl="0" w:tplc="376237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831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37613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334616B"/>
    <w:multiLevelType w:val="hybridMultilevel"/>
    <w:tmpl w:val="3FD07ED6"/>
    <w:lvl w:ilvl="0" w:tplc="C75EE56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661955">
    <w:abstractNumId w:val="7"/>
  </w:num>
  <w:num w:numId="2" w16cid:durableId="1206216579">
    <w:abstractNumId w:val="5"/>
  </w:num>
  <w:num w:numId="3" w16cid:durableId="2031639600">
    <w:abstractNumId w:val="4"/>
  </w:num>
  <w:num w:numId="4" w16cid:durableId="1420522672">
    <w:abstractNumId w:val="1"/>
  </w:num>
  <w:num w:numId="5" w16cid:durableId="534196840">
    <w:abstractNumId w:val="9"/>
  </w:num>
  <w:num w:numId="6" w16cid:durableId="1718700207">
    <w:abstractNumId w:val="3"/>
  </w:num>
  <w:num w:numId="7" w16cid:durableId="1405756472">
    <w:abstractNumId w:val="8"/>
  </w:num>
  <w:num w:numId="8" w16cid:durableId="791169411">
    <w:abstractNumId w:val="0"/>
  </w:num>
  <w:num w:numId="9" w16cid:durableId="701514983">
    <w:abstractNumId w:val="2"/>
  </w:num>
  <w:num w:numId="10" w16cid:durableId="777800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BB"/>
    <w:rsid w:val="0001399F"/>
    <w:rsid w:val="00095D41"/>
    <w:rsid w:val="000E1D44"/>
    <w:rsid w:val="001A375F"/>
    <w:rsid w:val="001F1F0D"/>
    <w:rsid w:val="0020696E"/>
    <w:rsid w:val="002356A2"/>
    <w:rsid w:val="0024775A"/>
    <w:rsid w:val="00263514"/>
    <w:rsid w:val="002D12DA"/>
    <w:rsid w:val="003019B2"/>
    <w:rsid w:val="00304DA1"/>
    <w:rsid w:val="0033344B"/>
    <w:rsid w:val="0034688D"/>
    <w:rsid w:val="0040233B"/>
    <w:rsid w:val="004030A3"/>
    <w:rsid w:val="004C28E8"/>
    <w:rsid w:val="00507E93"/>
    <w:rsid w:val="00511A6E"/>
    <w:rsid w:val="0057534A"/>
    <w:rsid w:val="005D0A02"/>
    <w:rsid w:val="005D36AC"/>
    <w:rsid w:val="005E2090"/>
    <w:rsid w:val="00605A5B"/>
    <w:rsid w:val="006A7B68"/>
    <w:rsid w:val="006C60E6"/>
    <w:rsid w:val="006D2DE6"/>
    <w:rsid w:val="006E5EEE"/>
    <w:rsid w:val="006E70D3"/>
    <w:rsid w:val="00792A12"/>
    <w:rsid w:val="007B0F94"/>
    <w:rsid w:val="007C14FA"/>
    <w:rsid w:val="007C75FB"/>
    <w:rsid w:val="00815943"/>
    <w:rsid w:val="00843C42"/>
    <w:rsid w:val="00860DB6"/>
    <w:rsid w:val="0088104A"/>
    <w:rsid w:val="00896FA4"/>
    <w:rsid w:val="008B507E"/>
    <w:rsid w:val="00993257"/>
    <w:rsid w:val="0099359E"/>
    <w:rsid w:val="009941DA"/>
    <w:rsid w:val="00A06E97"/>
    <w:rsid w:val="00A30F44"/>
    <w:rsid w:val="00A77921"/>
    <w:rsid w:val="00A85652"/>
    <w:rsid w:val="00AB2CDC"/>
    <w:rsid w:val="00AD6C78"/>
    <w:rsid w:val="00B111F4"/>
    <w:rsid w:val="00B2124F"/>
    <w:rsid w:val="00B575FB"/>
    <w:rsid w:val="00B6190E"/>
    <w:rsid w:val="00BA257A"/>
    <w:rsid w:val="00BD4217"/>
    <w:rsid w:val="00C1095A"/>
    <w:rsid w:val="00C42F47"/>
    <w:rsid w:val="00C45E73"/>
    <w:rsid w:val="00C55D85"/>
    <w:rsid w:val="00C711BB"/>
    <w:rsid w:val="00C81523"/>
    <w:rsid w:val="00CA2273"/>
    <w:rsid w:val="00CD50FD"/>
    <w:rsid w:val="00D47124"/>
    <w:rsid w:val="00D93B73"/>
    <w:rsid w:val="00DA0D2A"/>
    <w:rsid w:val="00DD5D7B"/>
    <w:rsid w:val="00E23A3D"/>
    <w:rsid w:val="00E8639E"/>
    <w:rsid w:val="00F2368E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1B7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23A3D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character" w:styleId="Hyperlink">
    <w:name w:val="Hyperlink"/>
    <w:basedOn w:val="DefaultParagraphFont"/>
    <w:uiPriority w:val="99"/>
    <w:semiHidden/>
    <w:rsid w:val="00C711BB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1BB"/>
    <w:rPr>
      <w:color w:val="605E5C"/>
      <w:shd w:val="clear" w:color="auto" w:fill="E1DFDD"/>
    </w:rPr>
  </w:style>
  <w:style w:type="paragraph" w:customStyle="1" w:styleId="Default">
    <w:name w:val="Default"/>
    <w:rsid w:val="00C711B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04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sivakumar-mopuri-73a596106" TargetMode="External"/><Relationship Id="rId5" Type="http://schemas.openxmlformats.org/officeDocument/2006/relationships/styles" Target="styles.xml"/><Relationship Id="rId10" Type="http://schemas.openxmlformats.org/officeDocument/2006/relationships/hyperlink" Target="mailto:Jobs.mopuri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kumar.mopuri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434615D581A4C749E6C7440C7C88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C0A82-8603-4718-BB6C-AE410BE33DC9}"/>
      </w:docPartPr>
      <w:docPartBody>
        <w:p w:rsidR="00000000" w:rsidRDefault="00000000">
          <w:pPr>
            <w:pStyle w:val="5434615D581A4C749E6C7440C7C88DD7"/>
          </w:pPr>
          <w:r w:rsidRPr="00605A5B">
            <w:t>Contact</w:t>
          </w:r>
        </w:p>
      </w:docPartBody>
    </w:docPart>
    <w:docPart>
      <w:docPartPr>
        <w:name w:val="673C85AD3F264FF39E8A013645814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D48DE-3D59-405B-9E0F-0439629D86BF}"/>
      </w:docPartPr>
      <w:docPartBody>
        <w:p w:rsidR="00000000" w:rsidRDefault="00000000">
          <w:pPr>
            <w:pStyle w:val="673C85AD3F264FF39E8A013645814713"/>
          </w:pPr>
          <w:r w:rsidRPr="00605A5B">
            <w:t>Objective</w:t>
          </w:r>
        </w:p>
      </w:docPartBody>
    </w:docPart>
    <w:docPart>
      <w:docPartPr>
        <w:name w:val="A5A9C881C55F4314A9964C1761808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26423-8D83-46C3-B29F-6C2AA4B044EF}"/>
      </w:docPartPr>
      <w:docPartBody>
        <w:p w:rsidR="00000000" w:rsidRDefault="00C85406" w:rsidP="00C85406">
          <w:pPr>
            <w:pStyle w:val="A5A9C881C55F4314A9964C176180884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06"/>
    <w:rsid w:val="009908CD"/>
    <w:rsid w:val="00C8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48AECA6A5F944E3B518B4E1595B0A63">
    <w:name w:val="A48AECA6A5F944E3B518B4E1595B0A63"/>
  </w:style>
  <w:style w:type="paragraph" w:customStyle="1" w:styleId="E67C8C765E134DE8AB18949ED69D7EC9">
    <w:name w:val="E67C8C765E134DE8AB18949ED69D7EC9"/>
  </w:style>
  <w:style w:type="paragraph" w:customStyle="1" w:styleId="2DEA203DB31544539E7CC4C78D2EF5DE">
    <w:name w:val="2DEA203DB31544539E7CC4C78D2EF5DE"/>
  </w:style>
  <w:style w:type="paragraph" w:customStyle="1" w:styleId="5434615D581A4C749E6C7440C7C88DD7">
    <w:name w:val="5434615D581A4C749E6C7440C7C88DD7"/>
  </w:style>
  <w:style w:type="paragraph" w:customStyle="1" w:styleId="8327F799980D4556AE20E1237AA85BFE">
    <w:name w:val="8327F799980D4556AE20E1237AA85BFE"/>
  </w:style>
  <w:style w:type="paragraph" w:customStyle="1" w:styleId="38FF302C8017455B8ECAE2585FE8DDB6">
    <w:name w:val="38FF302C8017455B8ECAE2585FE8DDB6"/>
  </w:style>
  <w:style w:type="paragraph" w:customStyle="1" w:styleId="483C4C3FCDF24276B8E18F88EE7E2997">
    <w:name w:val="483C4C3FCDF24276B8E18F88EE7E2997"/>
  </w:style>
  <w:style w:type="paragraph" w:customStyle="1" w:styleId="B69B35ACCBF84927BAC80396E917DC03">
    <w:name w:val="B69B35ACCBF84927BAC80396E917DC03"/>
  </w:style>
  <w:style w:type="paragraph" w:customStyle="1" w:styleId="673C85AD3F264FF39E8A013645814713">
    <w:name w:val="673C85AD3F264FF39E8A013645814713"/>
  </w:style>
  <w:style w:type="paragraph" w:customStyle="1" w:styleId="9E7E5B6B5E4D4B3BB17635952B87A3B0">
    <w:name w:val="9E7E5B6B5E4D4B3BB17635952B87A3B0"/>
  </w:style>
  <w:style w:type="paragraph" w:customStyle="1" w:styleId="808D3F850BC1452EBB472AB50D81AEF9">
    <w:name w:val="808D3F850BC1452EBB472AB50D81AEF9"/>
  </w:style>
  <w:style w:type="paragraph" w:customStyle="1" w:styleId="A58394AE087C46F1BE353EC95AAAE015">
    <w:name w:val="A58394AE087C46F1BE353EC95AAAE015"/>
  </w:style>
  <w:style w:type="paragraph" w:customStyle="1" w:styleId="F51074B5B616408892FEE3610BDB7C76">
    <w:name w:val="F51074B5B616408892FEE3610BDB7C76"/>
  </w:style>
  <w:style w:type="paragraph" w:customStyle="1" w:styleId="BC7EF18C1B64491CA9B5F188E7255626">
    <w:name w:val="BC7EF18C1B64491CA9B5F188E7255626"/>
  </w:style>
  <w:style w:type="paragraph" w:customStyle="1" w:styleId="9DCBA79385E047288BBE51335DFC9A2B">
    <w:name w:val="9DCBA79385E047288BBE51335DFC9A2B"/>
  </w:style>
  <w:style w:type="paragraph" w:customStyle="1" w:styleId="712DC38539474F02B39A450A2EFB3820">
    <w:name w:val="712DC38539474F02B39A450A2EFB3820"/>
  </w:style>
  <w:style w:type="paragraph" w:customStyle="1" w:styleId="B68A32E9018D4F61BA1C554EF85660BB">
    <w:name w:val="B68A32E9018D4F61BA1C554EF85660BB"/>
  </w:style>
  <w:style w:type="paragraph" w:customStyle="1" w:styleId="A7F3169BEDA74E2C8C85311A88D41ED8">
    <w:name w:val="A7F3169BEDA74E2C8C85311A88D41ED8"/>
  </w:style>
  <w:style w:type="paragraph" w:customStyle="1" w:styleId="59C7B1977682414D81DD48579AD3E74C">
    <w:name w:val="59C7B1977682414D81DD48579AD3E74C"/>
  </w:style>
  <w:style w:type="paragraph" w:customStyle="1" w:styleId="D3153ADA96BA4EE59E0DCB724CB2DBD7">
    <w:name w:val="D3153ADA96BA4EE59E0DCB724CB2DBD7"/>
  </w:style>
  <w:style w:type="paragraph" w:customStyle="1" w:styleId="E15366238C5841A187076C64A49D0619">
    <w:name w:val="E15366238C5841A187076C64A49D0619"/>
  </w:style>
  <w:style w:type="paragraph" w:customStyle="1" w:styleId="E4C81330627E44FB8875925FE5A87131">
    <w:name w:val="E4C81330627E44FB8875925FE5A87131"/>
  </w:style>
  <w:style w:type="paragraph" w:customStyle="1" w:styleId="07AB34A2C4BE4237905E8C6792E09C0A">
    <w:name w:val="07AB34A2C4BE4237905E8C6792E09C0A"/>
  </w:style>
  <w:style w:type="paragraph" w:customStyle="1" w:styleId="535507BD37D74B88999F4EFAD805EB61">
    <w:name w:val="535507BD37D74B88999F4EFAD805EB61"/>
  </w:style>
  <w:style w:type="paragraph" w:customStyle="1" w:styleId="9B4C77164E604A2C90B41C62716045D2">
    <w:name w:val="9B4C77164E604A2C90B41C62716045D2"/>
  </w:style>
  <w:style w:type="paragraph" w:customStyle="1" w:styleId="FA8C544A0C8442B0BAF0CDC91269CFC1">
    <w:name w:val="FA8C544A0C8442B0BAF0CDC91269CFC1"/>
  </w:style>
  <w:style w:type="paragraph" w:customStyle="1" w:styleId="23AE42922FF043EF96E9F54CC64951B4">
    <w:name w:val="23AE42922FF043EF96E9F54CC64951B4"/>
  </w:style>
  <w:style w:type="paragraph" w:customStyle="1" w:styleId="463DD5CB5CAA43C5B7690A376042ED22">
    <w:name w:val="463DD5CB5CAA43C5B7690A376042ED22"/>
  </w:style>
  <w:style w:type="paragraph" w:customStyle="1" w:styleId="63CCF11F02BE4B718F99D1963EA657D3">
    <w:name w:val="63CCF11F02BE4B718F99D1963EA657D3"/>
  </w:style>
  <w:style w:type="paragraph" w:customStyle="1" w:styleId="C6318F5E924C4F69948E3F48ED4D0843">
    <w:name w:val="C6318F5E924C4F69948E3F48ED4D0843"/>
  </w:style>
  <w:style w:type="paragraph" w:customStyle="1" w:styleId="70C6C21E6BCD4C38925797F7A8228B9C">
    <w:name w:val="70C6C21E6BCD4C38925797F7A8228B9C"/>
  </w:style>
  <w:style w:type="paragraph" w:customStyle="1" w:styleId="342FBABCEE0D428089958B80EFF38EBC">
    <w:name w:val="342FBABCEE0D428089958B80EFF38EBC"/>
  </w:style>
  <w:style w:type="paragraph" w:customStyle="1" w:styleId="95552FEDC882431097A0C07155908B80">
    <w:name w:val="95552FEDC882431097A0C07155908B80"/>
  </w:style>
  <w:style w:type="paragraph" w:customStyle="1" w:styleId="A7B9445A68CD44A1B2BF5473BBA6940D">
    <w:name w:val="A7B9445A68CD44A1B2BF5473BBA6940D"/>
  </w:style>
  <w:style w:type="paragraph" w:customStyle="1" w:styleId="45BE57EB405C4B438DC30744D436814C">
    <w:name w:val="45BE57EB405C4B438DC30744D436814C"/>
  </w:style>
  <w:style w:type="paragraph" w:customStyle="1" w:styleId="A3D61266EFA445B5B4CCA393A883513B">
    <w:name w:val="A3D61266EFA445B5B4CCA393A883513B"/>
  </w:style>
  <w:style w:type="paragraph" w:customStyle="1" w:styleId="9693A6463A5C43BF9506D494A29B8B8B">
    <w:name w:val="9693A6463A5C43BF9506D494A29B8B8B"/>
  </w:style>
  <w:style w:type="paragraph" w:customStyle="1" w:styleId="490D907AD7404B919FCEB396E92EAA18">
    <w:name w:val="490D907AD7404B919FCEB396E92EAA18"/>
  </w:style>
  <w:style w:type="paragraph" w:customStyle="1" w:styleId="A5A9C881C55F4314A9964C1761808849">
    <w:name w:val="A5A9C881C55F4314A9964C1761808849"/>
    <w:rsid w:val="00C85406"/>
  </w:style>
  <w:style w:type="paragraph" w:customStyle="1" w:styleId="A11CA47A4F82408D8768EB58EDA71FFA">
    <w:name w:val="A11CA47A4F82408D8768EB58EDA71FFA"/>
    <w:rsid w:val="00C85406"/>
  </w:style>
  <w:style w:type="paragraph" w:customStyle="1" w:styleId="212567968616407DB33FF7A838266120">
    <w:name w:val="212567968616407DB33FF7A838266120"/>
    <w:rsid w:val="00C85406"/>
  </w:style>
  <w:style w:type="paragraph" w:customStyle="1" w:styleId="85A0C72E76744DF7B800A4DB8F3C7757">
    <w:name w:val="85A0C72E76744DF7B800A4DB8F3C7757"/>
    <w:rsid w:val="00C85406"/>
  </w:style>
  <w:style w:type="paragraph" w:customStyle="1" w:styleId="B025A84F6DFD4F978A1E89E8AC4BBD2A">
    <w:name w:val="B025A84F6DFD4F978A1E89E8AC4BBD2A"/>
    <w:rsid w:val="00C85406"/>
  </w:style>
  <w:style w:type="paragraph" w:customStyle="1" w:styleId="B898845ABF314616ACADF78100758607">
    <w:name w:val="B898845ABF314616ACADF78100758607"/>
    <w:rsid w:val="00C85406"/>
  </w:style>
  <w:style w:type="paragraph" w:customStyle="1" w:styleId="661F0C6052FF4E8180A34114EDF9669F">
    <w:name w:val="661F0C6052FF4E8180A34114EDF9669F"/>
    <w:rsid w:val="00C85406"/>
  </w:style>
  <w:style w:type="paragraph" w:customStyle="1" w:styleId="6B6C9C3F5B99407DBF1919253A55EA91">
    <w:name w:val="6B6C9C3F5B99407DBF1919253A55EA91"/>
    <w:rsid w:val="00C85406"/>
  </w:style>
  <w:style w:type="paragraph" w:customStyle="1" w:styleId="F9B0BC8273CB4A5F8BAF9F0819B3F21A">
    <w:name w:val="F9B0BC8273CB4A5F8BAF9F0819B3F21A"/>
    <w:rsid w:val="00C85406"/>
  </w:style>
  <w:style w:type="paragraph" w:customStyle="1" w:styleId="AC32B826621347058B3278204F351E98">
    <w:name w:val="AC32B826621347058B3278204F351E98"/>
    <w:rsid w:val="00C85406"/>
  </w:style>
  <w:style w:type="paragraph" w:customStyle="1" w:styleId="4332963C7907431F804F5E529E94BF5B">
    <w:name w:val="4332963C7907431F804F5E529E94BF5B"/>
    <w:rsid w:val="00C85406"/>
  </w:style>
  <w:style w:type="paragraph" w:customStyle="1" w:styleId="B36602EA36D140C8A8E45F08462CB967">
    <w:name w:val="B36602EA36D140C8A8E45F08462CB967"/>
    <w:rsid w:val="00C85406"/>
  </w:style>
  <w:style w:type="paragraph" w:customStyle="1" w:styleId="86E922048EAE4A16B628CF16F66A991E">
    <w:name w:val="86E922048EAE4A16B628CF16F66A991E"/>
    <w:rsid w:val="00C85406"/>
  </w:style>
  <w:style w:type="paragraph" w:customStyle="1" w:styleId="28F65B1BFAA647D69B1820F432869347">
    <w:name w:val="28F65B1BFAA647D69B1820F432869347"/>
    <w:rsid w:val="00C85406"/>
  </w:style>
  <w:style w:type="paragraph" w:customStyle="1" w:styleId="F75D337631064769AC67E6D20CBE4D6E">
    <w:name w:val="F75D337631064769AC67E6D20CBE4D6E"/>
    <w:rsid w:val="00C85406"/>
  </w:style>
  <w:style w:type="paragraph" w:customStyle="1" w:styleId="20BB73DEA79649A4A76CDC7753FC97E7">
    <w:name w:val="20BB73DEA79649A4A76CDC7753FC97E7"/>
    <w:rsid w:val="00C85406"/>
  </w:style>
  <w:style w:type="paragraph" w:customStyle="1" w:styleId="458BBCC920CA4AF49A507A68BC6B6330">
    <w:name w:val="458BBCC920CA4AF49A507A68BC6B6330"/>
    <w:rsid w:val="00C85406"/>
  </w:style>
  <w:style w:type="paragraph" w:customStyle="1" w:styleId="40A80739B73B4D5A8C6E3042AA5BBEFE">
    <w:name w:val="40A80739B73B4D5A8C6E3042AA5BBEFE"/>
    <w:rsid w:val="00C85406"/>
  </w:style>
  <w:style w:type="paragraph" w:customStyle="1" w:styleId="599643F5B9504EE488EBB0610B1FF49D">
    <w:name w:val="599643F5B9504EE488EBB0610B1FF49D"/>
    <w:rsid w:val="00C85406"/>
  </w:style>
  <w:style w:type="paragraph" w:customStyle="1" w:styleId="9C90BA7969404032AC9E1A179B39B354">
    <w:name w:val="9C90BA7969404032AC9E1A179B39B354"/>
    <w:rsid w:val="00C85406"/>
  </w:style>
  <w:style w:type="paragraph" w:customStyle="1" w:styleId="D64E3F2312EE46F69FE885E7C3D104BC">
    <w:name w:val="D64E3F2312EE46F69FE885E7C3D104BC"/>
    <w:rsid w:val="00C85406"/>
  </w:style>
  <w:style w:type="paragraph" w:customStyle="1" w:styleId="8D6A79E8C9774881B3A6A903FC6BCA82">
    <w:name w:val="8D6A79E8C9774881B3A6A903FC6BCA82"/>
    <w:rsid w:val="00C85406"/>
  </w:style>
  <w:style w:type="paragraph" w:customStyle="1" w:styleId="EC9035AA414443949B3A56C535124E4B">
    <w:name w:val="EC9035AA414443949B3A56C535124E4B"/>
    <w:rsid w:val="00C85406"/>
  </w:style>
  <w:style w:type="paragraph" w:customStyle="1" w:styleId="4A0A40EBC0D34B1C9CF687354C5FFD87">
    <w:name w:val="4A0A40EBC0D34B1C9CF687354C5FFD87"/>
    <w:rsid w:val="00C85406"/>
  </w:style>
  <w:style w:type="paragraph" w:customStyle="1" w:styleId="7522A13D07574C7280927561B91B59B5">
    <w:name w:val="7522A13D07574C7280927561B91B59B5"/>
    <w:rsid w:val="00C85406"/>
  </w:style>
  <w:style w:type="paragraph" w:customStyle="1" w:styleId="D1AE1ADB32B04C3587511489B329F297">
    <w:name w:val="D1AE1ADB32B04C3587511489B329F297"/>
    <w:rsid w:val="00C85406"/>
  </w:style>
  <w:style w:type="paragraph" w:customStyle="1" w:styleId="472570E316584B93AC47CC3DF58E1E68">
    <w:name w:val="472570E316584B93AC47CC3DF58E1E68"/>
    <w:rsid w:val="00C85406"/>
  </w:style>
  <w:style w:type="paragraph" w:customStyle="1" w:styleId="6A3A76026E5548988E7C615C94DCBF45">
    <w:name w:val="6A3A76026E5548988E7C615C94DCBF45"/>
    <w:rsid w:val="00C85406"/>
  </w:style>
  <w:style w:type="paragraph" w:customStyle="1" w:styleId="4FE9D97F025F4DFCAC3F858CDB5F340A">
    <w:name w:val="4FE9D97F025F4DFCAC3F858CDB5F340A"/>
    <w:rsid w:val="00C85406"/>
  </w:style>
  <w:style w:type="paragraph" w:customStyle="1" w:styleId="0E68F33BFD454A99820B0DCFF1324A85">
    <w:name w:val="0E68F33BFD454A99820B0DCFF1324A85"/>
    <w:rsid w:val="00C85406"/>
  </w:style>
  <w:style w:type="paragraph" w:customStyle="1" w:styleId="2C3F2C74F9054253BAD9B07E84CDEB5D">
    <w:name w:val="2C3F2C74F9054253BAD9B07E84CDEB5D"/>
    <w:rsid w:val="00C85406"/>
  </w:style>
  <w:style w:type="paragraph" w:customStyle="1" w:styleId="DAE697C04DE8466DA182857DEA60732A">
    <w:name w:val="DAE697C04DE8466DA182857DEA60732A"/>
    <w:rsid w:val="00C85406"/>
  </w:style>
  <w:style w:type="paragraph" w:customStyle="1" w:styleId="B7A456AAD44D4CEE822E392374F85489">
    <w:name w:val="B7A456AAD44D4CEE822E392374F85489"/>
    <w:rsid w:val="00C85406"/>
  </w:style>
  <w:style w:type="paragraph" w:customStyle="1" w:styleId="0CF331790B134F249F0DD899740FCF2A">
    <w:name w:val="0CF331790B134F249F0DD899740FCF2A"/>
    <w:rsid w:val="00C85406"/>
  </w:style>
  <w:style w:type="paragraph" w:customStyle="1" w:styleId="0DA09E07886B4D779154B080C24F8355">
    <w:name w:val="0DA09E07886B4D779154B080C24F8355"/>
    <w:rsid w:val="00C85406"/>
  </w:style>
  <w:style w:type="paragraph" w:customStyle="1" w:styleId="BA9C41DD52F945519E14E24D910E88A9">
    <w:name w:val="BA9C41DD52F945519E14E24D910E88A9"/>
    <w:rsid w:val="00C85406"/>
  </w:style>
  <w:style w:type="paragraph" w:customStyle="1" w:styleId="B10FA56465F0432D863A443EBB7E5BE1">
    <w:name w:val="B10FA56465F0432D863A443EBB7E5BE1"/>
    <w:rsid w:val="00C85406"/>
  </w:style>
  <w:style w:type="paragraph" w:customStyle="1" w:styleId="06E3471B8A734268ABF0B161925753F8">
    <w:name w:val="06E3471B8A734268ABF0B161925753F8"/>
    <w:rsid w:val="00C854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2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2024-03-26T03:36:00Z</dcterms:created>
  <dcterms:modified xsi:type="dcterms:W3CDTF">2024-03-26T04:53:00Z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